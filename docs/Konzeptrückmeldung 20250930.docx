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3A5F" w14:textId="77777777" w:rsidR="004D1F3B" w:rsidRDefault="00FC5A83" w:rsidP="004D1F3B">
      <w:pPr>
        <w:spacing w:after="160" w:line="276" w:lineRule="auto"/>
        <w:jc w:val="left"/>
      </w:pPr>
      <w:r w:rsidRPr="00F33BBA">
        <w:t xml:space="preserve">Wir stimmen dem Konzept zu, aus unserer Sicht sind die folgenden Berechnungsmöglichkeiten zu ergänzen: </w:t>
      </w:r>
    </w:p>
    <w:p w14:paraId="792B81D3" w14:textId="44C7D4D4" w:rsidR="00FC5A83" w:rsidRDefault="00FC5A83" w:rsidP="004D1F3B">
      <w:pPr>
        <w:pStyle w:val="Listenabsatz"/>
        <w:numPr>
          <w:ilvl w:val="0"/>
          <w:numId w:val="6"/>
        </w:numPr>
        <w:spacing w:after="160" w:line="276" w:lineRule="auto"/>
        <w:jc w:val="left"/>
      </w:pPr>
      <w:r>
        <w:t>Siehe Anlagen von erforderlichen Formeln und Beispiel von komplexen Umsetzungen</w:t>
      </w:r>
    </w:p>
    <w:p w14:paraId="15207F28" w14:textId="77777777" w:rsidR="00FC5A83" w:rsidRDefault="00FC5A83" w:rsidP="004D1F3B">
      <w:pPr>
        <w:pStyle w:val="Listenabsatz"/>
        <w:numPr>
          <w:ilvl w:val="0"/>
          <w:numId w:val="6"/>
        </w:numPr>
        <w:spacing w:after="160" w:line="276" w:lineRule="auto"/>
        <w:jc w:val="left"/>
      </w:pPr>
      <w:r w:rsidRPr="004D1F3B">
        <w:t xml:space="preserve">Aktuell sind noch nicht alle benötigten </w:t>
      </w:r>
      <w:r>
        <w:t>Berechnungsformeln</w:t>
      </w:r>
      <w:r w:rsidRPr="004D1F3B">
        <w:t xml:space="preserve"> abgebildet</w:t>
      </w:r>
    </w:p>
    <w:p w14:paraId="1ABACC9E" w14:textId="77777777" w:rsidR="00FC5A83" w:rsidRDefault="00FC5A83" w:rsidP="004D1F3B">
      <w:pPr>
        <w:pStyle w:val="Listenabsatz"/>
        <w:numPr>
          <w:ilvl w:val="0"/>
          <w:numId w:val="6"/>
        </w:numPr>
        <w:spacing w:after="160" w:line="276" w:lineRule="auto"/>
        <w:jc w:val="left"/>
      </w:pPr>
      <w:r w:rsidRPr="004D1F3B">
        <w:t xml:space="preserve">Zukünftig ist ein Prozess der kurzfristigen Aktualisierung der neuen benötigten </w:t>
      </w:r>
      <w:r>
        <w:t>Berechnungsformeln</w:t>
      </w:r>
      <w:r w:rsidRPr="004D1F3B">
        <w:t xml:space="preserve"> erforderlich</w:t>
      </w:r>
    </w:p>
    <w:p w14:paraId="7DF13A3F" w14:textId="77777777" w:rsidR="00640E9F" w:rsidRDefault="00640E9F" w:rsidP="004D1F3B">
      <w:pPr>
        <w:spacing w:after="160" w:line="276" w:lineRule="auto"/>
        <w:jc w:val="left"/>
      </w:pPr>
    </w:p>
    <w:p w14:paraId="7AE3458C" w14:textId="2242F657" w:rsidR="004D1F3B" w:rsidRDefault="004D1F3B" w:rsidP="004D1F3B">
      <w:pPr>
        <w:spacing w:after="160" w:line="276" w:lineRule="auto"/>
        <w:jc w:val="left"/>
      </w:pPr>
      <w:r>
        <w:t>Aus unserer Sicht sind die folgenden Lokationsbündelstrukturen zu ergänzen:</w:t>
      </w:r>
    </w:p>
    <w:p w14:paraId="2D003393" w14:textId="283AD033" w:rsidR="004D1F3B" w:rsidRDefault="004D1F3B" w:rsidP="004D1F3B">
      <w:pPr>
        <w:pStyle w:val="Listenabsatz"/>
        <w:numPr>
          <w:ilvl w:val="0"/>
          <w:numId w:val="7"/>
        </w:numPr>
        <w:spacing w:after="160" w:line="276" w:lineRule="auto"/>
        <w:jc w:val="left"/>
      </w:pPr>
      <w:r>
        <w:t>Siehe Anlage</w:t>
      </w:r>
    </w:p>
    <w:p w14:paraId="2C1553CF" w14:textId="08649C3E" w:rsidR="004D1F3B" w:rsidRDefault="004D1F3B" w:rsidP="004D1F3B">
      <w:pPr>
        <w:pStyle w:val="Listenabsatz"/>
        <w:numPr>
          <w:ilvl w:val="0"/>
          <w:numId w:val="7"/>
        </w:numPr>
        <w:spacing w:after="160" w:line="276" w:lineRule="auto"/>
        <w:jc w:val="left"/>
      </w:pPr>
      <w:r>
        <w:t>Aktuell sind noch nicht alle benötigten Lokationsbündelstrukturen abgebildet</w:t>
      </w:r>
    </w:p>
    <w:p w14:paraId="77BA95BD" w14:textId="097C95BC" w:rsidR="004D1F3B" w:rsidRDefault="004D1F3B" w:rsidP="004D1F3B">
      <w:pPr>
        <w:pStyle w:val="Listenabsatz"/>
        <w:numPr>
          <w:ilvl w:val="0"/>
          <w:numId w:val="7"/>
        </w:numPr>
        <w:spacing w:after="160" w:line="276" w:lineRule="auto"/>
        <w:jc w:val="left"/>
      </w:pPr>
      <w:r>
        <w:t>Zukünftig ist ein Prozess der kurzfristigen Aktualisierung der neuen benötigten Lokationsbündelstrukturen erforderlich</w:t>
      </w:r>
    </w:p>
    <w:p w14:paraId="229ED5B7" w14:textId="77777777" w:rsidR="004D1F3B" w:rsidRDefault="004D1F3B" w:rsidP="004D1F3B">
      <w:pPr>
        <w:spacing w:after="160" w:line="276" w:lineRule="auto"/>
        <w:jc w:val="left"/>
      </w:pPr>
    </w:p>
    <w:p w14:paraId="501446C5" w14:textId="42B9FD26" w:rsidR="004D1F3B" w:rsidRDefault="004D1F3B" w:rsidP="004D1F3B">
      <w:pPr>
        <w:spacing w:after="160" w:line="276" w:lineRule="auto"/>
        <w:jc w:val="left"/>
      </w:pPr>
      <w:r>
        <w:t>Wir stimmen allen Punkten im Konzept zu, sprechen uns zusätzlich für eine vollständige Überführung der Berechnungsformel in einen API-Webservice aus.</w:t>
      </w:r>
    </w:p>
    <w:p w14:paraId="0B488DE3" w14:textId="77777777" w:rsidR="00FC5A83" w:rsidRDefault="00FC5A83" w:rsidP="004D1F3B">
      <w:pPr>
        <w:pStyle w:val="Listenabsatz"/>
        <w:spacing w:line="276" w:lineRule="auto"/>
        <w:jc w:val="left"/>
      </w:pPr>
    </w:p>
    <w:p w14:paraId="42875B2B" w14:textId="6320DF10" w:rsidR="00FC5A83" w:rsidRDefault="00FC5A83" w:rsidP="004D1F3B">
      <w:pPr>
        <w:jc w:val="left"/>
      </w:pPr>
    </w:p>
    <w:p w14:paraId="6B7CDBBA" w14:textId="47D31769" w:rsidR="00BC6553" w:rsidRPr="00FC5A83" w:rsidRDefault="00AD6E47" w:rsidP="004D1F3B">
      <w:pPr>
        <w:jc w:val="left"/>
      </w:pPr>
      <w:r w:rsidRPr="00FC5A83">
        <w:t xml:space="preserve"> </w:t>
      </w:r>
    </w:p>
    <w:sectPr w:rsidR="00BC6553" w:rsidRPr="00FC5A83" w:rsidSect="00380BD6">
      <w:headerReference w:type="even" r:id="rId11"/>
      <w:headerReference w:type="default" r:id="rId12"/>
      <w:headerReference w:type="first" r:id="rId13"/>
      <w:pgSz w:w="11906" w:h="16838" w:code="9"/>
      <w:pgMar w:top="-2977" w:right="1700" w:bottom="992" w:left="1418" w:header="0" w:footer="74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3D6B" w14:textId="77777777" w:rsidR="00804A6D" w:rsidRDefault="00804A6D">
      <w:r>
        <w:separator/>
      </w:r>
    </w:p>
  </w:endnote>
  <w:endnote w:type="continuationSeparator" w:id="0">
    <w:p w14:paraId="5B9AEC93" w14:textId="77777777" w:rsidR="00804A6D" w:rsidRDefault="00804A6D">
      <w:r>
        <w:continuationSeparator/>
      </w:r>
    </w:p>
  </w:endnote>
  <w:endnote w:type="continuationNotice" w:id="1">
    <w:p w14:paraId="08629E88" w14:textId="77777777" w:rsidR="00804A6D" w:rsidRDefault="00804A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A5002" w14:textId="77777777" w:rsidR="00804A6D" w:rsidRDefault="00804A6D">
      <w:r>
        <w:separator/>
      </w:r>
    </w:p>
  </w:footnote>
  <w:footnote w:type="continuationSeparator" w:id="0">
    <w:p w14:paraId="6CE2E4CD" w14:textId="77777777" w:rsidR="00804A6D" w:rsidRDefault="00804A6D">
      <w:r>
        <w:continuationSeparator/>
      </w:r>
    </w:p>
  </w:footnote>
  <w:footnote w:type="continuationNotice" w:id="1">
    <w:p w14:paraId="1130F8DC" w14:textId="77777777" w:rsidR="00804A6D" w:rsidRDefault="00804A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95A98" w14:textId="14BE67B8" w:rsidR="006F0E74" w:rsidRDefault="006F0E74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679DB5E3" wp14:editId="498E10D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9640" cy="422910"/>
              <wp:effectExtent l="0" t="0" r="3810" b="15240"/>
              <wp:wrapNone/>
              <wp:docPr id="2136018219" name="Textfeld 5" descr="Öffentlich (Public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964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8EDE92" w14:textId="41FD6227" w:rsidR="006F0E74" w:rsidRPr="006F0E74" w:rsidRDefault="006F0E74" w:rsidP="006F0E7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6F0E7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Öffentlich (Public)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DB5E3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6" type="#_x0000_t202" alt="Öffentlich (Public)" style="position:absolute;left:0;text-align:left;margin-left:0;margin-top:0;width:73.2pt;height:33.3pt;z-index:25167769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" filled="f" stroked="f">
              <v:textbox style="mso-fit-shape-to-text:t" inset="0,15pt,0,0">
                <w:txbxContent>
                  <w:p w14:paraId="568EDE92" w14:textId="41FD6227" w:rsidR="006F0E74" w:rsidRPr="006F0E74" w:rsidRDefault="006F0E74" w:rsidP="006F0E7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6F0E74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Öffentlich (Public)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5221" w14:textId="174E44F0" w:rsidR="007C0F9F" w:rsidRPr="001411F1" w:rsidRDefault="005344B7" w:rsidP="00056473">
    <w:pPr>
      <w:tabs>
        <w:tab w:val="left" w:pos="2265"/>
      </w:tabs>
      <w:spacing w:before="2353"/>
      <w:rPr>
        <w:iCs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A3426DF" wp14:editId="670C9D97">
              <wp:simplePos x="0" y="0"/>
              <wp:positionH relativeFrom="column">
                <wp:posOffset>7620</wp:posOffset>
              </wp:positionH>
              <wp:positionV relativeFrom="paragraph">
                <wp:posOffset>463550</wp:posOffset>
              </wp:positionV>
              <wp:extent cx="6036945" cy="532765"/>
              <wp:effectExtent l="0" t="0" r="1905" b="635"/>
              <wp:wrapNone/>
              <wp:docPr id="833792277" name="Gruppieren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6945" cy="532765"/>
                        <a:chOff x="0" y="0"/>
                        <a:chExt cx="6036945" cy="532765"/>
                      </a:xfrm>
                    </wpg:grpSpPr>
                    <pic:pic xmlns:pic="http://schemas.openxmlformats.org/drawingml/2006/picture">
                      <pic:nvPicPr>
                        <pic:cNvPr id="637882154" name="Grafik 4" descr="Ein Bild, das Grafiken, Grafikdesign, Screenshot, Farbigkeit enthält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8750" y="0"/>
                          <a:ext cx="1076325" cy="532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69488609" name="Grafik 6" descr="Ein Bild, das Grafiken, Schrift, Grafikdesign, Logo enthält.&#10;&#10;KI-generierte Inhalte können fehlerhaft sein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95250"/>
                          <a:ext cx="1158875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72744389" name="Grafik 7" descr="Ein Bild, das Grafiken, Logo, Schrift, Grafikdesign enthält.&#10;&#10;KI-generierte Inhalte können fehlerhaft sein.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73350" y="203200"/>
                          <a:ext cx="14541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35651706" name="Grafik 8" descr="Ein Bild, das Schrift, Grafiken, Grafikdesign, Screenshot enthält.&#10;&#10;KI-generierte Inhalte können fehlerhaft sein.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73550" y="215900"/>
                          <a:ext cx="176339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80C033" id="Gruppieren 1" o:spid="_x0000_s1026" style="position:absolute;margin-left:.6pt;margin-top:36.5pt;width:475.35pt;height:41.95pt;z-index:251672576" coordsize="60369,5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4" o:spid="_x0000_s1027" type="#_x0000_t75" alt="Ein Bild, das Grafiken, Grafikdesign, Screenshot, Farbigkeit enthält." style="position:absolute;left:14287;width:10763;height: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">
                <v:imagedata r:id="rId5" o:title="Ein Bild, das Grafiken, Grafikdesign, Screenshot, Farbigkeit enthält"/>
              </v:shape>
              <v:shape id="Grafik 6" o:spid="_x0000_s1028" type="#_x0000_t75" alt="Ein Bild, das Grafiken, Schrift, Grafikdesign, Logo enthält.&#10;&#10;KI-generierte Inhalte können fehlerhaft sein." style="position:absolute;top:952;width:11588;height:4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">
                <v:imagedata r:id="rId6" o:title="Ein Bild, das Grafiken, Schrift, Grafikdesign, Logo enthält.&#10;&#10;KI-generierte Inhalte können fehlerhaft sein"/>
              </v:shape>
              <v:shape id="Grafik 7" o:spid="_x0000_s1029" type="#_x0000_t75" alt="Ein Bild, das Grafiken, Logo, Schrift, Grafikdesign enthält.&#10;&#10;KI-generierte Inhalte können fehlerhaft sein." style="position:absolute;left:26733;top:2032;width:14542;height:2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">
                <v:imagedata r:id="rId7" o:title="Ein Bild, das Grafiken, Logo, Schrift, Grafikdesign enthält.&#10;&#10;KI-generierte Inhalte können fehlerhaft sein"/>
              </v:shape>
              <v:shape id="Grafik 8" o:spid="_x0000_s1030" type="#_x0000_t75" alt="Ein Bild, das Schrift, Grafiken, Grafikdesign, Screenshot enthält.&#10;&#10;KI-generierte Inhalte können fehlerhaft sein." style="position:absolute;left:42735;top:2159;width:17634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">
                <v:imagedata r:id="rId8" o:title="Ein Bild, das Schrift, Grafiken, Grafikdesign, Screenshot enthält.&#10;&#10;KI-generierte Inhalte können fehlerhaft sein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0C91F" w14:textId="38B11938" w:rsidR="006F0E74" w:rsidRDefault="006F0E74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76672" behindDoc="0" locked="0" layoutInCell="1" allowOverlap="1" wp14:anchorId="7D214AB6" wp14:editId="235A3A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9640" cy="422910"/>
              <wp:effectExtent l="0" t="0" r="3810" b="15240"/>
              <wp:wrapNone/>
              <wp:docPr id="992844703" name="Textfeld 4" descr="Öffentlich (Public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964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10C7B" w14:textId="17A885CE" w:rsidR="006F0E74" w:rsidRPr="006F0E74" w:rsidRDefault="006F0E74" w:rsidP="006F0E7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6F0E7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Öffentlich (Public)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14AB6" id="_x0000_t202" coordsize="21600,21600" o:spt="202" path="m,l,21600r21600,l21600,xe">
              <v:stroke joinstyle="miter"/>
              <v:path gradientshapeok="t" o:connecttype="rect"/>
            </v:shapetype>
            <v:shape id="Textfeld 4" o:spid="_x0000_s1027" type="#_x0000_t202" alt="Öffentlich (Public)" style="position:absolute;left:0;text-align:left;margin-left:0;margin-top:0;width:73.2pt;height:33.3pt;z-index:25167667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" filled="f" stroked="f">
              <v:textbox style="mso-fit-shape-to-text:t" inset="0,15pt,0,0">
                <w:txbxContent>
                  <w:p w14:paraId="1FE10C7B" w14:textId="17A885CE" w:rsidR="006F0E74" w:rsidRPr="006F0E74" w:rsidRDefault="006F0E74" w:rsidP="006F0E7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6F0E74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Öffentlich (Public)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19C"/>
    <w:multiLevelType w:val="hybridMultilevel"/>
    <w:tmpl w:val="F162DFC2"/>
    <w:lvl w:ilvl="0" w:tplc="ADCE681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F7793"/>
    <w:multiLevelType w:val="hybridMultilevel"/>
    <w:tmpl w:val="22D0D21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45032F"/>
    <w:multiLevelType w:val="hybridMultilevel"/>
    <w:tmpl w:val="B88C86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53CDE"/>
    <w:multiLevelType w:val="hybridMultilevel"/>
    <w:tmpl w:val="1D720F0A"/>
    <w:lvl w:ilvl="0" w:tplc="2230D3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6E4323"/>
    <w:multiLevelType w:val="multilevel"/>
    <w:tmpl w:val="0182235A"/>
    <w:lvl w:ilvl="0">
      <w:start w:val="1"/>
      <w:numFmt w:val="decimal"/>
      <w:pStyle w:val="berschrift1"/>
      <w:lvlText w:val="%1."/>
      <w:lvlJc w:val="left"/>
      <w:pPr>
        <w:ind w:left="432" w:hanging="432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1B82E12"/>
    <w:multiLevelType w:val="hybridMultilevel"/>
    <w:tmpl w:val="DA544E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3247C"/>
    <w:multiLevelType w:val="hybridMultilevel"/>
    <w:tmpl w:val="CDDC0A3E"/>
    <w:lvl w:ilvl="0" w:tplc="CF92D1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252559">
    <w:abstractNumId w:val="3"/>
  </w:num>
  <w:num w:numId="2" w16cid:durableId="1173841163">
    <w:abstractNumId w:val="4"/>
  </w:num>
  <w:num w:numId="3" w16cid:durableId="1115253588">
    <w:abstractNumId w:val="0"/>
  </w:num>
  <w:num w:numId="4" w16cid:durableId="614095269">
    <w:abstractNumId w:val="6"/>
  </w:num>
  <w:num w:numId="5" w16cid:durableId="908926634">
    <w:abstractNumId w:val="1"/>
  </w:num>
  <w:num w:numId="6" w16cid:durableId="625239119">
    <w:abstractNumId w:val="5"/>
  </w:num>
  <w:num w:numId="7" w16cid:durableId="813720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08"/>
  <w:hyphenationZone w:val="425"/>
  <w:noPunctuationKerning/>
  <w:characterSpacingControl w:val="doNotCompress"/>
  <w:doNotValidateAgainstSchema/>
  <w:doNotDemarcateInvalidXml/>
  <w:hdrShapeDefaults>
    <o:shapedefaults v:ext="edit" spidmax="2050">
      <o:colormru v:ext="edit" colors="#37414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E46"/>
    <w:rsid w:val="0001600F"/>
    <w:rsid w:val="00027C5C"/>
    <w:rsid w:val="00056473"/>
    <w:rsid w:val="00073210"/>
    <w:rsid w:val="0007428F"/>
    <w:rsid w:val="00084711"/>
    <w:rsid w:val="0008793B"/>
    <w:rsid w:val="000A4BC3"/>
    <w:rsid w:val="000B382B"/>
    <w:rsid w:val="000B5EA7"/>
    <w:rsid w:val="000D216E"/>
    <w:rsid w:val="000E25E2"/>
    <w:rsid w:val="001134B6"/>
    <w:rsid w:val="001411F1"/>
    <w:rsid w:val="0014192B"/>
    <w:rsid w:val="001500FE"/>
    <w:rsid w:val="0015235A"/>
    <w:rsid w:val="0017579B"/>
    <w:rsid w:val="001813E6"/>
    <w:rsid w:val="001924A7"/>
    <w:rsid w:val="00196A60"/>
    <w:rsid w:val="001F7816"/>
    <w:rsid w:val="00241E92"/>
    <w:rsid w:val="00250E5D"/>
    <w:rsid w:val="00251E6C"/>
    <w:rsid w:val="00254E46"/>
    <w:rsid w:val="0026212A"/>
    <w:rsid w:val="0027524F"/>
    <w:rsid w:val="00285FE0"/>
    <w:rsid w:val="002905F7"/>
    <w:rsid w:val="002B721D"/>
    <w:rsid w:val="002E6496"/>
    <w:rsid w:val="003055E4"/>
    <w:rsid w:val="00313283"/>
    <w:rsid w:val="00340140"/>
    <w:rsid w:val="003405EE"/>
    <w:rsid w:val="003516D7"/>
    <w:rsid w:val="00376363"/>
    <w:rsid w:val="00380BD6"/>
    <w:rsid w:val="0038752E"/>
    <w:rsid w:val="003A4391"/>
    <w:rsid w:val="003C549A"/>
    <w:rsid w:val="003D3E14"/>
    <w:rsid w:val="003F7517"/>
    <w:rsid w:val="0041089B"/>
    <w:rsid w:val="004203B7"/>
    <w:rsid w:val="00426AF4"/>
    <w:rsid w:val="0045375C"/>
    <w:rsid w:val="00481D29"/>
    <w:rsid w:val="0049515A"/>
    <w:rsid w:val="004D1F3B"/>
    <w:rsid w:val="004D33C3"/>
    <w:rsid w:val="004E335A"/>
    <w:rsid w:val="004F6E47"/>
    <w:rsid w:val="005344B7"/>
    <w:rsid w:val="005467AB"/>
    <w:rsid w:val="00562F86"/>
    <w:rsid w:val="005B790F"/>
    <w:rsid w:val="005C2D73"/>
    <w:rsid w:val="005C2FE9"/>
    <w:rsid w:val="005D0622"/>
    <w:rsid w:val="005D0B71"/>
    <w:rsid w:val="00607703"/>
    <w:rsid w:val="006324CB"/>
    <w:rsid w:val="00640E9F"/>
    <w:rsid w:val="00650000"/>
    <w:rsid w:val="00651FD6"/>
    <w:rsid w:val="00656182"/>
    <w:rsid w:val="006729E8"/>
    <w:rsid w:val="00672F0A"/>
    <w:rsid w:val="00683E66"/>
    <w:rsid w:val="006B21CD"/>
    <w:rsid w:val="006C18CE"/>
    <w:rsid w:val="006F0E74"/>
    <w:rsid w:val="00700786"/>
    <w:rsid w:val="007332D8"/>
    <w:rsid w:val="00754519"/>
    <w:rsid w:val="0076627A"/>
    <w:rsid w:val="00776C36"/>
    <w:rsid w:val="007974FB"/>
    <w:rsid w:val="007A1C6E"/>
    <w:rsid w:val="007A5002"/>
    <w:rsid w:val="007A619E"/>
    <w:rsid w:val="007C0F9F"/>
    <w:rsid w:val="007E4A6D"/>
    <w:rsid w:val="008019F2"/>
    <w:rsid w:val="008035D8"/>
    <w:rsid w:val="00804A6D"/>
    <w:rsid w:val="008476F8"/>
    <w:rsid w:val="0085683C"/>
    <w:rsid w:val="00863818"/>
    <w:rsid w:val="008A3E04"/>
    <w:rsid w:val="008B4CB0"/>
    <w:rsid w:val="008E6A61"/>
    <w:rsid w:val="008F3194"/>
    <w:rsid w:val="00922863"/>
    <w:rsid w:val="00926F54"/>
    <w:rsid w:val="0094064C"/>
    <w:rsid w:val="009510CA"/>
    <w:rsid w:val="009C33CA"/>
    <w:rsid w:val="009E3E7D"/>
    <w:rsid w:val="009F21E6"/>
    <w:rsid w:val="009F4F15"/>
    <w:rsid w:val="00A10ACE"/>
    <w:rsid w:val="00A240FD"/>
    <w:rsid w:val="00A27129"/>
    <w:rsid w:val="00A74F20"/>
    <w:rsid w:val="00A806C8"/>
    <w:rsid w:val="00A9428D"/>
    <w:rsid w:val="00AA194C"/>
    <w:rsid w:val="00AA6848"/>
    <w:rsid w:val="00AD3680"/>
    <w:rsid w:val="00AD3AB8"/>
    <w:rsid w:val="00AD6E47"/>
    <w:rsid w:val="00AF1476"/>
    <w:rsid w:val="00B00A87"/>
    <w:rsid w:val="00B17843"/>
    <w:rsid w:val="00B20A69"/>
    <w:rsid w:val="00B2184F"/>
    <w:rsid w:val="00B40FCA"/>
    <w:rsid w:val="00B41224"/>
    <w:rsid w:val="00B66CEB"/>
    <w:rsid w:val="00B7584B"/>
    <w:rsid w:val="00BC6553"/>
    <w:rsid w:val="00BD4393"/>
    <w:rsid w:val="00BE1E24"/>
    <w:rsid w:val="00BE24E1"/>
    <w:rsid w:val="00C10644"/>
    <w:rsid w:val="00C13A55"/>
    <w:rsid w:val="00C15677"/>
    <w:rsid w:val="00C36999"/>
    <w:rsid w:val="00C46551"/>
    <w:rsid w:val="00C50A06"/>
    <w:rsid w:val="00C67FD3"/>
    <w:rsid w:val="00C70E64"/>
    <w:rsid w:val="00C75D24"/>
    <w:rsid w:val="00C85338"/>
    <w:rsid w:val="00C94E7B"/>
    <w:rsid w:val="00CA1B71"/>
    <w:rsid w:val="00CA3187"/>
    <w:rsid w:val="00CB2FD5"/>
    <w:rsid w:val="00CC455C"/>
    <w:rsid w:val="00CD4DD0"/>
    <w:rsid w:val="00CD55E9"/>
    <w:rsid w:val="00CE0117"/>
    <w:rsid w:val="00CE66F1"/>
    <w:rsid w:val="00CF1449"/>
    <w:rsid w:val="00CF17E2"/>
    <w:rsid w:val="00CF7A58"/>
    <w:rsid w:val="00D02500"/>
    <w:rsid w:val="00D03004"/>
    <w:rsid w:val="00D035B2"/>
    <w:rsid w:val="00D35715"/>
    <w:rsid w:val="00D5591B"/>
    <w:rsid w:val="00D62B7F"/>
    <w:rsid w:val="00DB2829"/>
    <w:rsid w:val="00DB2BA5"/>
    <w:rsid w:val="00DC5CD7"/>
    <w:rsid w:val="00DD0BF0"/>
    <w:rsid w:val="00E01152"/>
    <w:rsid w:val="00E04952"/>
    <w:rsid w:val="00E06AA9"/>
    <w:rsid w:val="00E17184"/>
    <w:rsid w:val="00E2711C"/>
    <w:rsid w:val="00E369A0"/>
    <w:rsid w:val="00E72519"/>
    <w:rsid w:val="00E73082"/>
    <w:rsid w:val="00E735FD"/>
    <w:rsid w:val="00E77756"/>
    <w:rsid w:val="00E81A8F"/>
    <w:rsid w:val="00E82300"/>
    <w:rsid w:val="00E91956"/>
    <w:rsid w:val="00EB0354"/>
    <w:rsid w:val="00EC0421"/>
    <w:rsid w:val="00EC27AA"/>
    <w:rsid w:val="00F02B7C"/>
    <w:rsid w:val="00F164FD"/>
    <w:rsid w:val="00F441C7"/>
    <w:rsid w:val="00F54FEC"/>
    <w:rsid w:val="00F558B1"/>
    <w:rsid w:val="00F65D77"/>
    <w:rsid w:val="00F66033"/>
    <w:rsid w:val="00F76181"/>
    <w:rsid w:val="00F771B5"/>
    <w:rsid w:val="00F84C0D"/>
    <w:rsid w:val="00F8585A"/>
    <w:rsid w:val="00FA3BC2"/>
    <w:rsid w:val="00FC5A83"/>
    <w:rsid w:val="00FE3114"/>
    <w:rsid w:val="00FF24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37414a"/>
    </o:shapedefaults>
    <o:shapelayout v:ext="edit">
      <o:idmap v:ext="edit" data="2"/>
    </o:shapelayout>
  </w:shapeDefaults>
  <w:doNotEmbedSmartTags/>
  <w:decimalSymbol w:val=","/>
  <w:listSeparator w:val=";"/>
  <w14:docId w14:val="6C25A195"/>
  <w15:docId w15:val="{E29BFE08-4A23-436B-8B72-2C0B96F1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76181"/>
    <w:pPr>
      <w:spacing w:line="360" w:lineRule="auto"/>
      <w:jc w:val="both"/>
    </w:pPr>
    <w:rPr>
      <w:rFonts w:ascii="Arial" w:hAnsi="Arial"/>
      <w:color w:val="191919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1A8F"/>
    <w:pPr>
      <w:keepNext/>
      <w:keepLines/>
      <w:numPr>
        <w:numId w:val="2"/>
      </w:numPr>
      <w:spacing w:before="100" w:beforeAutospacing="1" w:after="120" w:line="264" w:lineRule="auto"/>
      <w:ind w:left="578" w:hanging="578"/>
      <w:outlineLvl w:val="0"/>
    </w:pPr>
    <w:rPr>
      <w:rFonts w:ascii="Arial Bold" w:hAnsi="Arial Bold"/>
      <w:b/>
      <w:bCs/>
      <w:color w:val="808080"/>
      <w:sz w:val="30"/>
      <w:szCs w:val="32"/>
      <w:lang w:eastAsia="en-US"/>
    </w:rPr>
  </w:style>
  <w:style w:type="paragraph" w:styleId="berschrift2">
    <w:name w:val="heading 2"/>
    <w:basedOn w:val="Standard"/>
    <w:next w:val="Standard"/>
    <w:uiPriority w:val="9"/>
    <w:qFormat/>
    <w:rsid w:val="00E81A8F"/>
    <w:pPr>
      <w:keepNext/>
      <w:numPr>
        <w:ilvl w:val="1"/>
        <w:numId w:val="2"/>
      </w:numPr>
      <w:spacing w:before="100" w:beforeAutospacing="1" w:after="120" w:line="264" w:lineRule="auto"/>
      <w:ind w:left="578" w:hanging="578"/>
      <w:outlineLvl w:val="1"/>
    </w:pPr>
    <w:rPr>
      <w:rFonts w:cs="Arial"/>
      <w:b/>
      <w:bCs/>
      <w:iCs/>
      <w:color w:val="80808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D35715"/>
    <w:pPr>
      <w:keepNext/>
      <w:numPr>
        <w:ilvl w:val="2"/>
        <w:numId w:val="2"/>
      </w:numPr>
      <w:spacing w:before="100" w:beforeAutospacing="1" w:after="120" w:line="264" w:lineRule="auto"/>
      <w:ind w:left="578" w:hanging="578"/>
      <w:outlineLvl w:val="2"/>
    </w:pPr>
    <w:rPr>
      <w:b/>
      <w:bCs/>
      <w:color w:val="808080"/>
      <w:sz w:val="22"/>
      <w:szCs w:val="26"/>
      <w:lang w:eastAsia="en-US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D35715"/>
    <w:pPr>
      <w:keepNext/>
      <w:keepLines/>
      <w:numPr>
        <w:ilvl w:val="3"/>
        <w:numId w:val="2"/>
      </w:numPr>
      <w:spacing w:before="100" w:beforeAutospacing="1" w:after="120" w:line="264" w:lineRule="auto"/>
      <w:ind w:left="578" w:hanging="578"/>
      <w:outlineLvl w:val="3"/>
    </w:pPr>
    <w:rPr>
      <w:rFonts w:eastAsiaTheme="majorEastAsia" w:cstheme="majorBidi"/>
      <w:b/>
      <w:iCs/>
      <w:color w:val="808080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E81A8F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E81A8F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E81A8F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E81A8F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E81A8F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7F36A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F36A8"/>
    <w:rPr>
      <w:rFonts w:ascii="Arial" w:hAnsi="Arial"/>
      <w:sz w:val="18"/>
      <w:szCs w:val="24"/>
    </w:rPr>
  </w:style>
  <w:style w:type="paragraph" w:styleId="Fuzeile">
    <w:name w:val="footer"/>
    <w:basedOn w:val="Standard"/>
    <w:link w:val="FuzeileZchn"/>
    <w:uiPriority w:val="99"/>
    <w:rsid w:val="007F36A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F36A8"/>
    <w:rPr>
      <w:rFonts w:ascii="Arial" w:hAnsi="Arial"/>
      <w:sz w:val="18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35715"/>
    <w:rPr>
      <w:rFonts w:ascii="Arial" w:hAnsi="Arial"/>
      <w:b/>
      <w:bCs/>
      <w:color w:val="808080"/>
      <w:sz w:val="22"/>
      <w:szCs w:val="2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1A8F"/>
    <w:rPr>
      <w:rFonts w:ascii="Arial Bold" w:hAnsi="Arial Bold"/>
      <w:b/>
      <w:bCs/>
      <w:color w:val="808080"/>
      <w:sz w:val="30"/>
      <w:szCs w:val="32"/>
      <w:lang w:eastAsia="en-US"/>
    </w:rPr>
  </w:style>
  <w:style w:type="character" w:styleId="Seitenzahl">
    <w:name w:val="page number"/>
    <w:basedOn w:val="Absatz-Standardschriftart"/>
    <w:uiPriority w:val="99"/>
    <w:unhideWhenUsed/>
    <w:rsid w:val="00926A62"/>
  </w:style>
  <w:style w:type="paragraph" w:customStyle="1" w:styleId="EinfacherAbsatz">
    <w:name w:val="[Einfacher Absatz]"/>
    <w:basedOn w:val="Standard"/>
    <w:uiPriority w:val="99"/>
    <w:rsid w:val="003909B8"/>
    <w:pPr>
      <w:widowControl w:val="0"/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hAnsi="Times-Roman" w:cs="Times-Roman"/>
      <w:color w:val="000000"/>
      <w:sz w:val="24"/>
    </w:rPr>
  </w:style>
  <w:style w:type="paragraph" w:styleId="Sprechblasentext">
    <w:name w:val="Balloon Text"/>
    <w:basedOn w:val="Standard"/>
    <w:link w:val="SprechblasentextZchn"/>
    <w:rsid w:val="003055E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3055E4"/>
    <w:rPr>
      <w:rFonts w:ascii="Tahoma" w:hAnsi="Tahoma" w:cs="Tahoma"/>
      <w:color w:val="191919"/>
      <w:sz w:val="16"/>
      <w:szCs w:val="16"/>
    </w:rPr>
  </w:style>
  <w:style w:type="paragraph" w:styleId="Inhaltsverzeichnisberschrift">
    <w:name w:val="TOC Heading"/>
    <w:basedOn w:val="Verzeichnis1"/>
    <w:next w:val="Standard"/>
    <w:uiPriority w:val="39"/>
    <w:unhideWhenUsed/>
    <w:qFormat/>
    <w:rsid w:val="00C13A55"/>
    <w:pPr>
      <w:spacing w:before="240" w:after="0"/>
    </w:pPr>
    <w:rPr>
      <w:rFonts w:eastAsiaTheme="majorEastAsia" w:cstheme="majorBidi"/>
      <w:bCs/>
      <w:sz w:val="30"/>
    </w:rPr>
  </w:style>
  <w:style w:type="paragraph" w:styleId="Verzeichnis2">
    <w:name w:val="toc 2"/>
    <w:basedOn w:val="Standard"/>
    <w:next w:val="Standard"/>
    <w:autoRedefine/>
    <w:uiPriority w:val="39"/>
    <w:unhideWhenUsed/>
    <w:rsid w:val="00C13A55"/>
    <w:pPr>
      <w:spacing w:after="100" w:line="259" w:lineRule="auto"/>
      <w:ind w:left="220"/>
      <w:jc w:val="left"/>
    </w:pPr>
    <w:rPr>
      <w:rFonts w:eastAsiaTheme="minorEastAsia"/>
      <w:color w:val="5E5E5E"/>
      <w:sz w:val="22"/>
      <w:szCs w:val="22"/>
    </w:rPr>
  </w:style>
  <w:style w:type="paragraph" w:styleId="Verzeichnis1">
    <w:name w:val="toc 1"/>
    <w:basedOn w:val="Standard"/>
    <w:next w:val="Standard"/>
    <w:autoRedefine/>
    <w:uiPriority w:val="39"/>
    <w:unhideWhenUsed/>
    <w:rsid w:val="00C13A55"/>
    <w:pPr>
      <w:tabs>
        <w:tab w:val="left" w:pos="440"/>
        <w:tab w:val="right" w:pos="9487"/>
      </w:tabs>
      <w:spacing w:after="100" w:line="259" w:lineRule="auto"/>
      <w:jc w:val="left"/>
    </w:pPr>
    <w:rPr>
      <w:rFonts w:eastAsiaTheme="minorEastAsia"/>
      <w:color w:val="5E5E5E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C13A55"/>
    <w:pPr>
      <w:spacing w:after="100" w:line="259" w:lineRule="auto"/>
      <w:ind w:left="440"/>
      <w:jc w:val="left"/>
    </w:pPr>
    <w:rPr>
      <w:rFonts w:eastAsiaTheme="minorEastAsia"/>
      <w:color w:val="5E5E5E"/>
      <w:sz w:val="22"/>
      <w:szCs w:val="22"/>
    </w:rPr>
  </w:style>
  <w:style w:type="character" w:styleId="Hyperlink">
    <w:name w:val="Hyperlink"/>
    <w:basedOn w:val="Absatz-Standardschriftart"/>
    <w:uiPriority w:val="99"/>
    <w:unhideWhenUsed/>
    <w:rsid w:val="005D0622"/>
    <w:rPr>
      <w:color w:val="0000FF" w:themeColor="hyperlink"/>
      <w:u w:val="single"/>
    </w:rPr>
  </w:style>
  <w:style w:type="character" w:styleId="IntensiveHervorhebung">
    <w:name w:val="Intense Emphasis"/>
    <w:basedOn w:val="Absatz-Standardschriftart"/>
    <w:rsid w:val="005D0622"/>
    <w:rPr>
      <w:i/>
      <w:iCs/>
      <w:color w:val="4F81BD" w:themeColor="accent1"/>
    </w:rPr>
  </w:style>
  <w:style w:type="paragraph" w:styleId="Beschriftung">
    <w:name w:val="caption"/>
    <w:basedOn w:val="Standard"/>
    <w:next w:val="Standard"/>
    <w:unhideWhenUsed/>
    <w:qFormat/>
    <w:rsid w:val="00E77756"/>
    <w:pPr>
      <w:spacing w:after="200"/>
      <w:jc w:val="left"/>
    </w:pPr>
    <w:rPr>
      <w:i/>
      <w:iCs/>
      <w:color w:val="auto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rsid w:val="00D35715"/>
    <w:rPr>
      <w:rFonts w:ascii="Arial" w:eastAsiaTheme="majorEastAsia" w:hAnsi="Arial" w:cstheme="majorBidi"/>
      <w:b/>
      <w:iCs/>
      <w:color w:val="808080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E81A8F"/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E81A8F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E81A8F"/>
    <w:rPr>
      <w:rFonts w:asciiTheme="majorHAnsi" w:eastAsiaTheme="majorEastAsia" w:hAnsiTheme="majorHAnsi" w:cstheme="majorBidi"/>
      <w:i/>
      <w:iCs/>
      <w:color w:val="243F60" w:themeColor="accent1" w:themeShade="7F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E81A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semiHidden/>
    <w:rsid w:val="00E81A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Zitat">
    <w:name w:val="Quote"/>
    <w:basedOn w:val="Standard"/>
    <w:next w:val="Standard"/>
    <w:link w:val="ZitatZchn"/>
    <w:qFormat/>
    <w:rsid w:val="00E81A8F"/>
    <w:pPr>
      <w:spacing w:before="200" w:after="160"/>
      <w:ind w:left="864" w:right="864"/>
      <w:jc w:val="center"/>
    </w:pPr>
    <w:rPr>
      <w:i/>
      <w:iCs/>
      <w:color w:val="404040" w:themeColor="text1" w:themeTint="BF"/>
      <w:sz w:val="18"/>
    </w:rPr>
  </w:style>
  <w:style w:type="character" w:customStyle="1" w:styleId="ZitatZchn">
    <w:name w:val="Zitat Zchn"/>
    <w:basedOn w:val="Absatz-Standardschriftart"/>
    <w:link w:val="Zitat"/>
    <w:rsid w:val="00E81A8F"/>
    <w:rPr>
      <w:rFonts w:ascii="Arial" w:hAnsi="Arial"/>
      <w:i/>
      <w:iCs/>
      <w:color w:val="404040" w:themeColor="text1" w:themeTint="BF"/>
      <w:sz w:val="18"/>
      <w:szCs w:val="24"/>
    </w:rPr>
  </w:style>
  <w:style w:type="paragraph" w:styleId="Titel">
    <w:name w:val="Title"/>
    <w:basedOn w:val="Standard"/>
    <w:next w:val="Standard"/>
    <w:link w:val="TitelZchn"/>
    <w:qFormat/>
    <w:rsid w:val="00C46551"/>
    <w:pPr>
      <w:spacing w:after="120" w:line="288" w:lineRule="auto"/>
    </w:pPr>
    <w:rPr>
      <w:rFonts w:eastAsiaTheme="majorEastAsia" w:cstheme="majorBidi"/>
      <w:b/>
      <w:color w:val="5E5E5E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rsid w:val="00C46551"/>
    <w:rPr>
      <w:rFonts w:ascii="Arial" w:eastAsiaTheme="majorEastAsia" w:hAnsi="Arial" w:cstheme="majorBidi"/>
      <w:b/>
      <w:color w:val="5E5E5E"/>
      <w:spacing w:val="-10"/>
      <w:kern w:val="28"/>
      <w:sz w:val="40"/>
      <w:szCs w:val="56"/>
    </w:rPr>
  </w:style>
  <w:style w:type="paragraph" w:styleId="Untertitel">
    <w:name w:val="Subtitle"/>
    <w:basedOn w:val="Standard"/>
    <w:next w:val="Standard"/>
    <w:link w:val="UntertitelZchn"/>
    <w:qFormat/>
    <w:rsid w:val="00C46551"/>
    <w:pPr>
      <w:numPr>
        <w:ilvl w:val="1"/>
      </w:numPr>
      <w:spacing w:after="120" w:line="288" w:lineRule="auto"/>
    </w:pPr>
    <w:rPr>
      <w:rFonts w:eastAsiaTheme="minorEastAsia" w:cstheme="minorBidi"/>
      <w:color w:val="5E5E5E"/>
      <w:spacing w:val="15"/>
      <w:sz w:val="24"/>
      <w:szCs w:val="22"/>
    </w:rPr>
  </w:style>
  <w:style w:type="character" w:customStyle="1" w:styleId="UntertitelZchn">
    <w:name w:val="Untertitel Zchn"/>
    <w:basedOn w:val="Absatz-Standardschriftart"/>
    <w:link w:val="Untertitel"/>
    <w:rsid w:val="00C46551"/>
    <w:rPr>
      <w:rFonts w:ascii="Arial" w:eastAsiaTheme="minorEastAsia" w:hAnsi="Arial" w:cstheme="minorBidi"/>
      <w:color w:val="5E5E5E"/>
      <w:spacing w:val="15"/>
      <w:sz w:val="24"/>
      <w:szCs w:val="22"/>
    </w:rPr>
  </w:style>
  <w:style w:type="paragraph" w:styleId="Verzeichnis4">
    <w:name w:val="toc 4"/>
    <w:basedOn w:val="Standard"/>
    <w:next w:val="Standard"/>
    <w:autoRedefine/>
    <w:uiPriority w:val="39"/>
    <w:unhideWhenUsed/>
    <w:rsid w:val="00C13A55"/>
    <w:pPr>
      <w:spacing w:after="100"/>
      <w:ind w:left="600"/>
    </w:pPr>
    <w:rPr>
      <w:color w:val="5E5E5E"/>
      <w:sz w:val="22"/>
    </w:rPr>
  </w:style>
  <w:style w:type="paragraph" w:styleId="Abbildungsverzeichnis">
    <w:name w:val="table of figures"/>
    <w:basedOn w:val="Standard"/>
    <w:next w:val="Standard"/>
    <w:uiPriority w:val="99"/>
    <w:unhideWhenUsed/>
    <w:rsid w:val="0045375C"/>
    <w:rPr>
      <w:color w:val="5E5E5E"/>
      <w:sz w:val="22"/>
    </w:rPr>
  </w:style>
  <w:style w:type="character" w:styleId="Buchtitel">
    <w:name w:val="Book Title"/>
    <w:basedOn w:val="Absatz-Standardschriftart"/>
    <w:rsid w:val="00DC5CD7"/>
    <w:rPr>
      <w:b/>
      <w:bCs/>
      <w:i/>
      <w:iCs/>
      <w:spacing w:val="5"/>
    </w:rPr>
  </w:style>
  <w:style w:type="paragraph" w:styleId="Unterschrift">
    <w:name w:val="Signature"/>
    <w:basedOn w:val="Standard"/>
    <w:link w:val="UnterschriftZchn"/>
    <w:unhideWhenUsed/>
    <w:rsid w:val="00F76181"/>
    <w:pPr>
      <w:spacing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rsid w:val="00F76181"/>
    <w:rPr>
      <w:rFonts w:ascii="Arial" w:hAnsi="Arial"/>
      <w:color w:val="191919"/>
      <w:szCs w:val="24"/>
    </w:rPr>
  </w:style>
  <w:style w:type="paragraph" w:customStyle="1" w:styleId="Anhang1">
    <w:name w:val="Anhang 1"/>
    <w:basedOn w:val="berschrift1"/>
    <w:next w:val="Standard"/>
    <w:qFormat/>
    <w:rsid w:val="00656182"/>
    <w:pPr>
      <w:numPr>
        <w:numId w:val="0"/>
      </w:numPr>
    </w:pPr>
    <w:rPr>
      <w:lang w:val="en-US"/>
    </w:rPr>
  </w:style>
  <w:style w:type="paragraph" w:customStyle="1" w:styleId="Anhang2">
    <w:name w:val="Anhang 2"/>
    <w:basedOn w:val="berschrift2"/>
    <w:next w:val="Standard"/>
    <w:qFormat/>
    <w:rsid w:val="00656182"/>
    <w:pPr>
      <w:numPr>
        <w:ilvl w:val="0"/>
        <w:numId w:val="0"/>
      </w:numPr>
      <w:tabs>
        <w:tab w:val="left" w:pos="1680"/>
        <w:tab w:val="right" w:pos="9487"/>
      </w:tabs>
    </w:pPr>
    <w:rPr>
      <w:noProof/>
    </w:rPr>
  </w:style>
  <w:style w:type="paragraph" w:customStyle="1" w:styleId="Anhang3">
    <w:name w:val="Anhang 3"/>
    <w:basedOn w:val="berschrift3"/>
    <w:next w:val="Standard"/>
    <w:qFormat/>
    <w:rsid w:val="00656182"/>
    <w:pPr>
      <w:numPr>
        <w:ilvl w:val="0"/>
        <w:numId w:val="0"/>
      </w:numPr>
    </w:pPr>
  </w:style>
  <w:style w:type="paragraph" w:customStyle="1" w:styleId="Anhang4">
    <w:name w:val="Anhang 4"/>
    <w:basedOn w:val="berschrift4"/>
    <w:next w:val="Standard"/>
    <w:qFormat/>
    <w:rsid w:val="00656182"/>
    <w:pPr>
      <w:numPr>
        <w:ilvl w:val="0"/>
        <w:numId w:val="0"/>
      </w:numPr>
    </w:pPr>
    <w:rPr>
      <w:noProof/>
    </w:rPr>
  </w:style>
  <w:style w:type="table" w:styleId="Tabellenraster">
    <w:name w:val="Table Grid"/>
    <w:basedOn w:val="NormaleTabelle"/>
    <w:rsid w:val="00E77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NGTabelle2">
    <w:name w:val="TNG_Tabelle_2"/>
    <w:basedOn w:val="NormaleTabelle"/>
    <w:uiPriority w:val="99"/>
    <w:rsid w:val="002905F7"/>
    <w:pPr>
      <w:spacing w:after="200" w:line="260" w:lineRule="atLeast"/>
    </w:pPr>
    <w:rPr>
      <w:rFonts w:ascii="Arial" w:eastAsia="Arial" w:hAnsi="Arial"/>
      <w:sz w:val="19"/>
      <w:szCs w:val="19"/>
      <w:lang w:eastAsia="en-US"/>
    </w:rPr>
    <w:tblPr>
      <w:tblBorders>
        <w:insideH w:val="single" w:sz="2" w:space="0" w:color="004754"/>
        <w:insideV w:val="single" w:sz="2" w:space="0" w:color="004754"/>
      </w:tblBorders>
      <w:tblCellMar>
        <w:top w:w="142" w:type="dxa"/>
        <w:left w:w="142" w:type="dxa"/>
        <w:right w:w="142" w:type="dxa"/>
      </w:tblCellMar>
    </w:tblPr>
    <w:tblStylePr w:type="firstRow">
      <w:rPr>
        <w:b/>
      </w:rPr>
    </w:tblStylePr>
    <w:tblStylePr w:type="firstCol">
      <w:tblPr/>
      <w:tcPr>
        <w:tcBorders>
          <w:top w:val="nil"/>
          <w:left w:val="nil"/>
          <w:bottom w:val="nil"/>
          <w:right w:val="single" w:sz="6" w:space="0" w:color="004754"/>
          <w:insideH w:val="single" w:sz="4" w:space="0" w:color="3B3B3B"/>
          <w:insideV w:val="single" w:sz="4" w:space="0" w:color="3B3B3B"/>
          <w:tl2br w:val="nil"/>
          <w:tr2bl w:val="nil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9F4F15"/>
    <w:rPr>
      <w:color w:val="0070C0"/>
    </w:rPr>
  </w:style>
  <w:style w:type="paragraph" w:customStyle="1" w:styleId="DatumVersionierung">
    <w:name w:val="Datum_Versionierung"/>
    <w:basedOn w:val="Standard"/>
    <w:qFormat/>
    <w:rsid w:val="009F4F15"/>
    <w:rPr>
      <w:rFonts w:eastAsia="Arial"/>
      <w:color w:val="5E5E5E"/>
      <w:szCs w:val="19"/>
      <w:lang w:eastAsia="en-US"/>
    </w:rPr>
  </w:style>
  <w:style w:type="paragraph" w:styleId="Listenabsatz">
    <w:name w:val="List Paragraph"/>
    <w:basedOn w:val="Standard"/>
    <w:uiPriority w:val="34"/>
    <w:qFormat/>
    <w:rsid w:val="00CD4DD0"/>
    <w:pPr>
      <w:ind w:left="720"/>
      <w:contextualSpacing/>
    </w:pPr>
  </w:style>
  <w:style w:type="paragraph" w:customStyle="1" w:styleId="Default">
    <w:name w:val="Default"/>
    <w:rsid w:val="00FC5A83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he-I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7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mahner\Lokale%20Einstellungen\Temporary%20Internet%20Files\Content.Outlook\HA0NCFX7\Berichtsvorlage_ALLE_121107%20dotx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B5E1DA6984E148911747CC36228777" ma:contentTypeVersion="11" ma:contentTypeDescription="Ein neues Dokument erstellen." ma:contentTypeScope="" ma:versionID="a2a17789e2491adf9b936cb437d79335">
  <xsd:schema xmlns:xsd="http://www.w3.org/2001/XMLSchema" xmlns:xs="http://www.w3.org/2001/XMLSchema" xmlns:p="http://schemas.microsoft.com/office/2006/metadata/properties" xmlns:ns2="2208d3ba-1f9b-4dfe-993b-70246e05e79b" xmlns:ns3="fb78f266-ff04-4d99-94bb-4c53142792e0" targetNamespace="http://schemas.microsoft.com/office/2006/metadata/properties" ma:root="true" ma:fieldsID="b1816c20e72360eeccdbf1bfa3728bf1" ns2:_="" ns3:_="">
    <xsd:import namespace="2208d3ba-1f9b-4dfe-993b-70246e05e79b"/>
    <xsd:import namespace="fb78f266-ff04-4d99-94bb-4c53142792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8d3ba-1f9b-4dfe-993b-70246e05e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c74095c4-f9c7-4481-a14d-3eb675bc63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8f266-ff04-4d99-94bb-4c53142792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5ddd3a-5816-4341-a158-ccd863025626}" ma:internalName="TaxCatchAll" ma:showField="CatchAllData" ma:web="fb78f266-ff04-4d99-94bb-4c53142792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2208d3ba-1f9b-4dfe-993b-70246e05e79b">
      <Terms xmlns="http://schemas.microsoft.com/office/infopath/2007/PartnerControls"/>
    </lcf76f155ced4ddcb4097134ff3c332f>
    <TaxCatchAll xmlns="fb78f266-ff04-4d99-94bb-4c53142792e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1DC8EF-85FF-45C6-AD91-1E9BE64076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ADF396-7413-4AE1-A972-8AE7AAA5C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08d3ba-1f9b-4dfe-993b-70246e05e79b"/>
    <ds:schemaRef ds:uri="fb78f266-ff04-4d99-94bb-4c53142792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CC5B2B-61DC-404C-84C3-5C97051EBE88}">
  <ds:schemaRefs>
    <ds:schemaRef ds:uri="http://schemas.microsoft.com/office/2006/metadata/properties"/>
    <ds:schemaRef ds:uri="2208d3ba-1f9b-4dfe-993b-70246e05e79b"/>
    <ds:schemaRef ds:uri="http://schemas.microsoft.com/office/infopath/2007/PartnerControls"/>
    <ds:schemaRef ds:uri="fb78f266-ff04-4d99-94bb-4c53142792e0"/>
  </ds:schemaRefs>
</ds:datastoreItem>
</file>

<file path=customXml/itemProps4.xml><?xml version="1.0" encoding="utf-8"?>
<ds:datastoreItem xmlns:ds="http://schemas.openxmlformats.org/officeDocument/2006/customXml" ds:itemID="{64DF1145-E9D1-47F6-A2A5-776E04A8E13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118e09-08be-4360-a815-3fc29828016d}" enabled="1" method="Standard" siteId="{15b734ef-4a07-47e7-90f4-22cc84a7af23}" contentBits="0" removed="0"/>
  <clbl:label id="{a6a96015-f76c-4b68-b499-b5b8084ce3be}" enabled="1" method="Privileged" siteId="{d602ad75-52f3-4a9e-930c-683bb941493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Berichtsvorlage_ALLE_121107 dotx</Template>
  <TotalTime>0</TotalTime>
  <Pages>1</Pages>
  <Words>110</Words>
  <Characters>697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4ÜNB Vorlage Bericht Langversion</vt:lpstr>
      <vt:lpstr>Hier Firma eingeben</vt:lpstr>
    </vt:vector>
  </TitlesOfParts>
  <Company>HB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4ÜNB Konsultationsrückmeldung Konzept Lokationsbündelstruktur Berechnungsformeln</dc:title>
  <dc:subject/>
  <dc:creator>Feismann, Eike Max</dc:creator>
  <cp:keywords/>
  <cp:lastModifiedBy>Olszewski, Sara</cp:lastModifiedBy>
  <cp:revision>5</cp:revision>
  <cp:lastPrinted>2012-11-09T23:50:00Z</cp:lastPrinted>
  <dcterms:created xsi:type="dcterms:W3CDTF">2025-09-30T19:21:00Z</dcterms:created>
  <dcterms:modified xsi:type="dcterms:W3CDTF">2025-09-30T19:40:00Z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0x01010050B5E1DA6984E148911747CC36228777</vt:lpwstr>
  </property>
  <property fmtid="{D5CDD505-2E9C-101B-9397-08002B2CF9AE}" pid="3" name="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SharedWithUsers">
    <vt:lpwstr/>
  </property>
  <property fmtid="{D5CDD505-2E9C-101B-9397-08002B2CF9AE}" pid="9" name="ClassificationContentMarkingHeaderShapeIds">
    <vt:lpwstr>403e535c,186053fb,34a71b3f,3520b2f2,164ac317,556b9fab,3b2d9b9f,7f510d2b,7e2d3491</vt:lpwstr>
  </property>
  <property fmtid="{D5CDD505-2E9C-101B-9397-08002B2CF9AE}" pid="10" name="ClassificationContentMarkingHeaderFontProps">
    <vt:lpwstr>#000000,10,Calibri</vt:lpwstr>
  </property>
  <property fmtid="{D5CDD505-2E9C-101B-9397-08002B2CF9AE}" pid="11" name="ClassificationContentMarkingHeaderText">
    <vt:lpwstr>Öffentlich (Public)</vt:lpwstr>
  </property>
  <property fmtid="{D5CDD505-2E9C-101B-9397-08002B2CF9AE}" pid="12" name="MediaServiceImageTags">
    <vt:lpwstr/>
  </property>
</Properties>
</file>